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8659" w14:textId="77777777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B28C3D4" wp14:editId="15ED8777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126C2E3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14:paraId="70238263" w14:textId="77777777" w:rsidTr="00312C60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17FDA408" w14:textId="78C87364" w:rsidR="001026A6" w:rsidRDefault="000C173E" w:rsidP="00312C60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w:drawing>
                <wp:inline distT="0" distB="0" distL="0" distR="0" wp14:anchorId="3CFFCA0D" wp14:editId="695E02F0">
                  <wp:extent cx="1600200" cy="1600200"/>
                  <wp:effectExtent l="19050" t="0" r="19050" b="476250"/>
                  <wp:docPr id="5238982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898206" name="Picture 5238982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17" cy="1620517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2" w:type="dxa"/>
            <w:vMerge w:val="restart"/>
          </w:tcPr>
          <w:p w14:paraId="788A7403" w14:textId="5796025C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729189C4" w14:textId="4368EF03" w:rsidR="001026A6" w:rsidRPr="00B548F1" w:rsidRDefault="00B95D64" w:rsidP="00312C60">
            <w:pPr>
              <w:pStyle w:val="Titl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MADU CHINEMEREM CLARENCE</w:t>
            </w:r>
          </w:p>
          <w:p w14:paraId="545F115F" w14:textId="77777777" w:rsidR="001026A6" w:rsidRDefault="00000000" w:rsidP="00312C60">
            <w:pPr>
              <w:pStyle w:val="Heading1"/>
            </w:pPr>
            <w:sdt>
              <w:sdtPr>
                <w:id w:val="-887725451"/>
                <w:placeholder>
                  <w:docPart w:val="61C8667E97ED4B438CAF83468F9201D0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Experience</w:t>
                </w:r>
              </w:sdtContent>
            </w:sdt>
          </w:p>
          <w:p w14:paraId="5E2A5C60" w14:textId="3AF9A641" w:rsidR="001026A6" w:rsidRDefault="00B95D64" w:rsidP="00312C60">
            <w:pPr>
              <w:pStyle w:val="Heading2"/>
            </w:pPr>
            <w:r w:rsidRPr="00B95D64">
              <w:t>Mar 2021–Feb 2023</w:t>
            </w:r>
          </w:p>
          <w:p w14:paraId="1A26BA2D" w14:textId="321D39BA" w:rsidR="001026A6" w:rsidRDefault="00B95D64" w:rsidP="00312C60">
            <w:r w:rsidRPr="00B95D64">
              <w:t>AI Solutions Developer</w:t>
            </w:r>
            <w:r w:rsidR="001026A6">
              <w:t xml:space="preserve"> </w:t>
            </w:r>
            <w:r w:rsidR="001026A6" w:rsidRPr="00F51250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r w:rsidRPr="00B95D64">
              <w:t xml:space="preserve">Innova </w:t>
            </w:r>
            <w:r>
              <w:t>T</w:t>
            </w:r>
            <w:r w:rsidRPr="00B95D64">
              <w:t>ech</w:t>
            </w:r>
            <w:r w:rsidRPr="00B95D64">
              <w:t xml:space="preserve"> Systems</w:t>
            </w:r>
          </w:p>
          <w:p w14:paraId="5AC10805" w14:textId="607ACD8A" w:rsidR="001026A6" w:rsidRDefault="00B95D64" w:rsidP="00312C60">
            <w:pPr>
              <w:pStyle w:val="Heading2"/>
            </w:pPr>
            <w:r w:rsidRPr="00B95D64">
              <w:t>Jun 2019–Feb 2021</w:t>
            </w:r>
            <w:r w:rsidR="001026A6">
              <w:t xml:space="preserve"> </w:t>
            </w:r>
          </w:p>
          <w:p w14:paraId="3A5D8015" w14:textId="6990BC81" w:rsidR="001026A6" w:rsidRPr="00F51250" w:rsidRDefault="00B95D64" w:rsidP="00312C60">
            <w:r w:rsidRPr="00B95D64">
              <w:t>Junior ML Engineer</w:t>
            </w:r>
            <w:r w:rsidR="001026A6">
              <w:t xml:space="preserve"> </w:t>
            </w:r>
            <w:r w:rsidR="001026A6" w:rsidRPr="00F51250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r w:rsidRPr="00B95D64">
              <w:t>Data Drive</w:t>
            </w:r>
            <w:r w:rsidRPr="00B95D64">
              <w:t xml:space="preserve"> Inc.</w:t>
            </w:r>
          </w:p>
          <w:p w14:paraId="30077E6C" w14:textId="6CACE856" w:rsidR="001026A6" w:rsidRDefault="00B95D64" w:rsidP="00312C60">
            <w:pPr>
              <w:pStyle w:val="Heading2"/>
            </w:pPr>
            <w:r w:rsidRPr="00B95D64">
              <w:t>Jan 2018–May 2019</w:t>
            </w:r>
          </w:p>
          <w:p w14:paraId="2A89B214" w14:textId="2A37FC11" w:rsidR="001026A6" w:rsidRDefault="00B95D64" w:rsidP="00312C60">
            <w:r w:rsidRPr="00B95D64">
              <w:t>Software Developer Intern</w:t>
            </w:r>
            <w:r w:rsidR="001026A6">
              <w:t xml:space="preserve"> </w:t>
            </w:r>
            <w:r w:rsidR="001026A6" w:rsidRPr="00F51250">
              <w:rPr>
                <w:rStyle w:val="Strong"/>
                <w:color w:val="auto"/>
              </w:rPr>
              <w:t>•</w:t>
            </w:r>
            <w:r w:rsidR="001026A6">
              <w:t xml:space="preserve"> </w:t>
            </w:r>
            <w:r w:rsidRPr="00B95D64">
              <w:t>Tech Corp</w:t>
            </w:r>
            <w:r w:rsidRPr="00B95D64">
              <w:t xml:space="preserve"> Solutions</w:t>
            </w:r>
          </w:p>
          <w:p w14:paraId="7F816F9F" w14:textId="23186E94" w:rsidR="001026A6" w:rsidRDefault="00B95D64" w:rsidP="00312C60">
            <w:r w:rsidRPr="00B95D64">
              <w:rPr>
                <w:lang w:val="en-US"/>
              </w:rPr>
              <w:t>Developed and deployed robust machine learning models to optimize complex business processes, reducing computational time by 30%.</w:t>
            </w:r>
            <w:r w:rsidR="001026A6">
              <w:t xml:space="preserve"> </w:t>
            </w:r>
          </w:p>
          <w:p w14:paraId="23A4161B" w14:textId="77777777" w:rsidR="001026A6" w:rsidRDefault="00000000" w:rsidP="00312C60">
            <w:pPr>
              <w:pStyle w:val="Heading1"/>
            </w:pPr>
            <w:sdt>
              <w:sdtPr>
                <w:id w:val="-381948524"/>
                <w:placeholder>
                  <w:docPart w:val="722BD706110D4E4AB730DAF17208AAF6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Education</w:t>
                </w:r>
              </w:sdtContent>
            </w:sdt>
          </w:p>
          <w:p w14:paraId="68F0E0A6" w14:textId="77777777" w:rsidR="001026A6" w:rsidRPr="00F51250" w:rsidRDefault="00000000" w:rsidP="00312C60">
            <w:pPr>
              <w:pStyle w:val="Heading2"/>
            </w:pPr>
            <w:sdt>
              <w:sdtPr>
                <w:id w:val="-204099119"/>
                <w:placeholder>
                  <w:docPart w:val="C9F8E9298CD349408EFF83F3D5A04226"/>
                </w:placeholder>
                <w:temporary/>
                <w:showingPlcHdr/>
                <w15:appearance w15:val="hidden"/>
              </w:sdtPr>
              <w:sdtContent>
                <w:r w:rsidR="001026A6">
                  <w:t>Bellows College</w:t>
                </w:r>
                <w:r w:rsidR="001026A6" w:rsidRPr="00F51250">
                  <w:t xml:space="preserve">, </w:t>
                </w:r>
                <w:r w:rsidR="001026A6">
                  <w:t>Berkeley, CA</w:t>
                </w:r>
              </w:sdtContent>
            </w:sdt>
          </w:p>
          <w:p w14:paraId="7BE72E25" w14:textId="77777777" w:rsidR="001026A6" w:rsidRDefault="00000000" w:rsidP="001026A6">
            <w:pPr>
              <w:pStyle w:val="ListBullet"/>
              <w:spacing w:after="220"/>
              <w:ind w:left="360"/>
              <w:contextualSpacing/>
            </w:pPr>
            <w:sdt>
              <w:sdtPr>
                <w:id w:val="849601385"/>
                <w:placeholder>
                  <w:docPart w:val="9F34C928B31E4C259FA1500CE8CCE179"/>
                </w:placeholder>
                <w:temporary/>
                <w:showingPlcHdr/>
                <w15:appearance w15:val="hidden"/>
              </w:sdtPr>
              <w:sdtContent>
                <w:r w:rsidR="001026A6" w:rsidRPr="00ED788A">
                  <w:t>Bachelor of Science in Business Administration</w:t>
                </w:r>
                <w:r w:rsidR="001026A6">
                  <w:t>, 20XX</w:t>
                </w:r>
              </w:sdtContent>
            </w:sdt>
          </w:p>
          <w:p w14:paraId="6EE24C95" w14:textId="77777777" w:rsidR="001026A6" w:rsidRPr="000F7D04" w:rsidRDefault="00000000" w:rsidP="00312C60">
            <w:pPr>
              <w:pStyle w:val="Heading1"/>
            </w:pPr>
            <w:sdt>
              <w:sdtPr>
                <w:id w:val="501401505"/>
                <w:placeholder>
                  <w:docPart w:val="2B225C87E50444E2A0EBA43117609E56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Communication</w:t>
                </w:r>
              </w:sdtContent>
            </w:sdt>
          </w:p>
          <w:p w14:paraId="4E859AF7" w14:textId="1297992A" w:rsidR="00B95D64" w:rsidRPr="00B95D64" w:rsidRDefault="00B95D64" w:rsidP="00B95D64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B95D64">
              <w:rPr>
                <w:lang w:val="en-US"/>
              </w:rPr>
              <w:t>Honed technical communication skills through years of experience in documenting complex architectures, conducting thorough code reviews, and collaborating with cross-functional engineering and data science teams.</w:t>
            </w:r>
          </w:p>
          <w:p w14:paraId="7AA0D5CE" w14:textId="1A8E6C8C" w:rsidR="001026A6" w:rsidRPr="00B95D64" w:rsidRDefault="00B95D64" w:rsidP="00312C60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B95D64">
              <w:rPr>
                <w:lang w:val="en-US"/>
              </w:rPr>
              <w:t>Extensive experience in creating and delivering technical presentations to stakeholders, preparing project documentation, and translating intricate AI concepts for non-technical audiences.</w:t>
            </w:r>
          </w:p>
          <w:p w14:paraId="07372C69" w14:textId="77777777" w:rsidR="001026A6" w:rsidRDefault="00000000" w:rsidP="00312C60">
            <w:pPr>
              <w:pStyle w:val="Heading1"/>
            </w:pPr>
            <w:sdt>
              <w:sdtPr>
                <w:id w:val="-1500878023"/>
                <w:placeholder>
                  <w:docPart w:val="6CAFA48878884DA8BFCD216864D49787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Leadership</w:t>
                </w:r>
              </w:sdtContent>
            </w:sdt>
          </w:p>
          <w:p w14:paraId="32B79128" w14:textId="371E2340" w:rsidR="00B95D64" w:rsidRPr="00B95D64" w:rsidRDefault="00B95D64" w:rsidP="00B95D64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B95D64">
              <w:rPr>
                <w:lang w:val="en-US"/>
              </w:rPr>
              <w:t>Demonstrated strong leadership skills in leading development cycles for key AI initiatives, mentoring junior engineers, and driving technical decision-making processes.</w:t>
            </w:r>
          </w:p>
          <w:p w14:paraId="6AAF7343" w14:textId="336244EA" w:rsidR="001026A6" w:rsidRPr="00B95D64" w:rsidRDefault="00B95D64" w:rsidP="00312C60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B95D64">
              <w:rPr>
                <w:lang w:val="en-US"/>
              </w:rPr>
              <w:t>Experienced in providing guidance on best practices for model deployment and MLOps, setting clear project expectations, and addressing technical roadblocks as they arise within an Agile environment.</w:t>
            </w:r>
          </w:p>
          <w:p w14:paraId="67E5B73D" w14:textId="77777777" w:rsidR="001026A6" w:rsidRDefault="00000000" w:rsidP="00312C60">
            <w:pPr>
              <w:pStyle w:val="Heading1"/>
            </w:pPr>
            <w:sdt>
              <w:sdtPr>
                <w:id w:val="-663852984"/>
                <w:placeholder>
                  <w:docPart w:val="54CF14E022344B8BB5A5C8AE69D0D9E3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References</w:t>
                </w:r>
              </w:sdtContent>
            </w:sdt>
          </w:p>
          <w:p w14:paraId="72B3A08F" w14:textId="77777777" w:rsidR="001026A6" w:rsidRPr="00590471" w:rsidRDefault="00000000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5C440DE19762466BB7DE2F972719C906"/>
                </w:placeholder>
                <w:temporary/>
                <w:showingPlcHdr/>
                <w15:appearance w15:val="hidden"/>
              </w:sdtPr>
              <w:sdtContent>
                <w:r w:rsidR="001026A6" w:rsidRPr="00B548F1">
                  <w:t>Available upon request.</w:t>
                </w:r>
              </w:sdtContent>
            </w:sdt>
          </w:p>
        </w:tc>
      </w:tr>
      <w:tr w:rsidR="001026A6" w14:paraId="602802E6" w14:textId="77777777" w:rsidTr="00312C60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1D4DF44C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52A1C37A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22D4FE2E" w14:textId="77777777" w:rsidR="001026A6" w:rsidRPr="00222466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3C32D6D2" w14:textId="77777777" w:rsidTr="00312C60">
        <w:trPr>
          <w:trHeight w:val="543"/>
          <w:jc w:val="center"/>
        </w:trPr>
        <w:tc>
          <w:tcPr>
            <w:tcW w:w="851" w:type="dxa"/>
            <w:vAlign w:val="center"/>
          </w:tcPr>
          <w:p w14:paraId="7A0429BD" w14:textId="77777777" w:rsidR="001026A6" w:rsidRPr="00222466" w:rsidRDefault="001026A6" w:rsidP="00312C6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FF1450" wp14:editId="5EBAF79C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sdt>
            <w:sdtPr>
              <w:id w:val="-1120689720"/>
              <w:placeholder>
                <w:docPart w:val="183516DD86A3421B9C88944C20485E2E"/>
              </w:placeholder>
              <w:temporary/>
              <w:showingPlcHdr/>
              <w15:appearance w15:val="hidden"/>
            </w:sdtPr>
            <w:sdtContent>
              <w:p w14:paraId="0CC21EFD" w14:textId="77777777" w:rsidR="001026A6" w:rsidRPr="00071E84" w:rsidRDefault="001026A6" w:rsidP="00312C60">
                <w:pPr>
                  <w:pStyle w:val="Information"/>
                </w:pPr>
                <w:r>
                  <w:t>210 Stars Ave</w:t>
                </w:r>
              </w:p>
              <w:p w14:paraId="0E2B95F9" w14:textId="77777777" w:rsidR="001026A6" w:rsidRPr="00071E84" w:rsidRDefault="001026A6" w:rsidP="00312C60">
                <w:pPr>
                  <w:pStyle w:val="Information"/>
                </w:pPr>
                <w:r>
                  <w:t>Berkeley, CA 78910</w:t>
                </w:r>
              </w:p>
            </w:sdtContent>
          </w:sdt>
        </w:tc>
        <w:tc>
          <w:tcPr>
            <w:tcW w:w="1062" w:type="dxa"/>
            <w:vMerge/>
          </w:tcPr>
          <w:p w14:paraId="39251E91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6012617D" w14:textId="77777777" w:rsidR="001026A6" w:rsidRDefault="001026A6" w:rsidP="00312C60">
            <w:pPr>
              <w:pStyle w:val="Heading1"/>
            </w:pPr>
          </w:p>
        </w:tc>
      </w:tr>
      <w:tr w:rsidR="001026A6" w14:paraId="34BD0675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05680B09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037C1C75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B5C7338" w14:textId="77777777" w:rsidR="001026A6" w:rsidRDefault="001026A6" w:rsidP="00312C60">
            <w:pPr>
              <w:pStyle w:val="Heading1"/>
            </w:pPr>
          </w:p>
        </w:tc>
      </w:tr>
      <w:tr w:rsidR="001026A6" w14:paraId="43E4B6ED" w14:textId="77777777" w:rsidTr="00312C60">
        <w:trPr>
          <w:trHeight w:val="624"/>
          <w:jc w:val="center"/>
        </w:trPr>
        <w:tc>
          <w:tcPr>
            <w:tcW w:w="851" w:type="dxa"/>
            <w:vAlign w:val="center"/>
          </w:tcPr>
          <w:p w14:paraId="52AD8B8C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B9FE81" wp14:editId="0B6564BF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66CF59EA" w14:textId="77777777" w:rsidR="001026A6" w:rsidRPr="00222466" w:rsidRDefault="00000000" w:rsidP="00312C60">
            <w:pPr>
              <w:pStyle w:val="Information"/>
            </w:pPr>
            <w:sdt>
              <w:sdtPr>
                <w:id w:val="1547187422"/>
                <w:placeholder>
                  <w:docPart w:val="06E94D4DF2D14EA496395D30A2FB7164"/>
                </w:placeholder>
                <w:temporary/>
                <w:showingPlcHdr/>
                <w15:appearance w15:val="hidden"/>
              </w:sdtPr>
              <w:sdtContent>
                <w:r w:rsidR="001026A6">
                  <w:t>808.555.0118</w:t>
                </w:r>
              </w:sdtContent>
            </w:sdt>
          </w:p>
        </w:tc>
        <w:tc>
          <w:tcPr>
            <w:tcW w:w="1062" w:type="dxa"/>
            <w:vMerge/>
          </w:tcPr>
          <w:p w14:paraId="3BB960F7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1C9C057" w14:textId="77777777" w:rsidR="001026A6" w:rsidRDefault="001026A6" w:rsidP="00312C60">
            <w:pPr>
              <w:pStyle w:val="Heading1"/>
            </w:pPr>
          </w:p>
        </w:tc>
      </w:tr>
      <w:tr w:rsidR="001026A6" w14:paraId="1E5B58B6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384A7C76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1C9596F5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1CCF18C" w14:textId="77777777" w:rsidR="001026A6" w:rsidRDefault="001026A6" w:rsidP="00312C60">
            <w:pPr>
              <w:pStyle w:val="Heading1"/>
            </w:pPr>
          </w:p>
        </w:tc>
      </w:tr>
      <w:tr w:rsidR="001026A6" w14:paraId="7E6F7EF1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3166F138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BD6AA9C" wp14:editId="055BF77F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5540C689" w14:textId="77777777" w:rsidR="001026A6" w:rsidRPr="00222466" w:rsidRDefault="00000000" w:rsidP="00312C60">
            <w:pPr>
              <w:pStyle w:val="Information"/>
            </w:pPr>
            <w:sdt>
              <w:sdtPr>
                <w:id w:val="949516619"/>
                <w:placeholder>
                  <w:docPart w:val="F597246624E8466383832E9F3CD1E5AB"/>
                </w:placeholder>
                <w:temporary/>
                <w:showingPlcHdr/>
                <w15:appearance w15:val="hidden"/>
              </w:sdtPr>
              <w:sdtContent>
                <w:r w:rsidR="001026A6" w:rsidRPr="00100F27">
                  <w:t>dian@example.com</w:t>
                </w:r>
              </w:sdtContent>
            </w:sdt>
          </w:p>
        </w:tc>
        <w:tc>
          <w:tcPr>
            <w:tcW w:w="1062" w:type="dxa"/>
            <w:vMerge/>
          </w:tcPr>
          <w:p w14:paraId="310D63C4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69B9228E" w14:textId="77777777" w:rsidR="001026A6" w:rsidRDefault="001026A6" w:rsidP="00312C60">
            <w:pPr>
              <w:pStyle w:val="Heading1"/>
            </w:pPr>
          </w:p>
        </w:tc>
      </w:tr>
      <w:tr w:rsidR="001026A6" w14:paraId="35EEE1EC" w14:textId="77777777" w:rsidTr="00312C60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1665F032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5FBC5F64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8A46621" w14:textId="77777777" w:rsidR="001026A6" w:rsidRDefault="001026A6" w:rsidP="00312C60">
            <w:pPr>
              <w:pStyle w:val="Heading1"/>
            </w:pPr>
          </w:p>
        </w:tc>
      </w:tr>
      <w:tr w:rsidR="001026A6" w14:paraId="20AF882B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285DDDB9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43267ED" wp14:editId="0CC9D00F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340FC485" w14:textId="58FB768A" w:rsidR="001026A6" w:rsidRPr="00222466" w:rsidRDefault="00B95D64" w:rsidP="00312C60">
            <w:pPr>
              <w:pStyle w:val="Information"/>
            </w:pPr>
            <w:r>
              <w:t>www.clarence.com</w:t>
            </w:r>
          </w:p>
        </w:tc>
        <w:tc>
          <w:tcPr>
            <w:tcW w:w="1062" w:type="dxa"/>
            <w:vMerge/>
          </w:tcPr>
          <w:p w14:paraId="5BF2F2A3" w14:textId="77777777" w:rsidR="001026A6" w:rsidRDefault="001026A6" w:rsidP="00312C60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12534CA1" w14:textId="77777777" w:rsidR="001026A6" w:rsidRDefault="001026A6" w:rsidP="00312C60">
            <w:pPr>
              <w:pStyle w:val="Heading1"/>
            </w:pPr>
          </w:p>
        </w:tc>
      </w:tr>
      <w:tr w:rsidR="001026A6" w14:paraId="1FE86B75" w14:textId="77777777" w:rsidTr="00312C60">
        <w:trPr>
          <w:trHeight w:val="2448"/>
          <w:jc w:val="center"/>
        </w:trPr>
        <w:tc>
          <w:tcPr>
            <w:tcW w:w="3798" w:type="dxa"/>
            <w:gridSpan w:val="2"/>
          </w:tcPr>
          <w:p w14:paraId="09079EA2" w14:textId="77777777" w:rsidR="001026A6" w:rsidRDefault="00000000" w:rsidP="00312C60">
            <w:pPr>
              <w:pStyle w:val="Heading3"/>
            </w:pPr>
            <w:sdt>
              <w:sdtPr>
                <w:id w:val="1714237249"/>
                <w:placeholder>
                  <w:docPart w:val="FEDE2E91ADA44104BF5D378B659CEBA9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14:paraId="045D6B7F" w14:textId="3B71E6BD" w:rsidR="001026A6" w:rsidRPr="007443A0" w:rsidRDefault="000C173E" w:rsidP="00312C60">
            <w:pPr>
              <w:pStyle w:val="Information"/>
            </w:pPr>
            <w:r w:rsidRPr="000C173E">
              <w:t>AI Software Engineer specializing in Machine Learning, seeking a challenging position to leverage strong analytical, technical communication, and leadership skills to develop innovative AI solutions, optimize complex systems, and support technological growth.</w:t>
            </w:r>
          </w:p>
        </w:tc>
        <w:tc>
          <w:tcPr>
            <w:tcW w:w="1062" w:type="dxa"/>
          </w:tcPr>
          <w:p w14:paraId="0EF194EC" w14:textId="77777777" w:rsidR="001026A6" w:rsidRDefault="001026A6" w:rsidP="00312C60"/>
        </w:tc>
        <w:tc>
          <w:tcPr>
            <w:tcW w:w="6137" w:type="dxa"/>
            <w:vMerge/>
          </w:tcPr>
          <w:p w14:paraId="64EAD489" w14:textId="77777777" w:rsidR="001026A6" w:rsidRDefault="001026A6" w:rsidP="00312C60"/>
        </w:tc>
      </w:tr>
    </w:tbl>
    <w:p w14:paraId="326F1942" w14:textId="77777777" w:rsidR="007F5B63" w:rsidRPr="00B62156" w:rsidRDefault="007F5B63" w:rsidP="00437A10">
      <w:pPr>
        <w:pStyle w:val="BodyText"/>
        <w:spacing w:after="0"/>
      </w:pPr>
    </w:p>
    <w:sectPr w:rsidR="007F5B63" w:rsidRPr="00B62156" w:rsidSect="005D6B1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29EB" w14:textId="77777777" w:rsidR="005B783D" w:rsidRDefault="005B783D" w:rsidP="00590471">
      <w:r>
        <w:separator/>
      </w:r>
    </w:p>
  </w:endnote>
  <w:endnote w:type="continuationSeparator" w:id="0">
    <w:p w14:paraId="7B2DBA4C" w14:textId="77777777" w:rsidR="005B783D" w:rsidRDefault="005B783D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CBEF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8F94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1EAD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CCBDD" w14:textId="77777777" w:rsidR="005B783D" w:rsidRDefault="005B783D" w:rsidP="00590471">
      <w:r>
        <w:separator/>
      </w:r>
    </w:p>
  </w:footnote>
  <w:footnote w:type="continuationSeparator" w:id="0">
    <w:p w14:paraId="6C71D8F5" w14:textId="77777777" w:rsidR="005B783D" w:rsidRDefault="005B783D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4C9A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A3FD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BB09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72B5C"/>
    <w:multiLevelType w:val="multilevel"/>
    <w:tmpl w:val="5AA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722CD"/>
    <w:multiLevelType w:val="multilevel"/>
    <w:tmpl w:val="B72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9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10"/>
  </w:num>
  <w:num w:numId="11" w16cid:durableId="715088041">
    <w:abstractNumId w:val="8"/>
  </w:num>
  <w:num w:numId="12" w16cid:durableId="1546942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doNotDisplayPageBoundaries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D64"/>
    <w:rsid w:val="00007B35"/>
    <w:rsid w:val="00047D5E"/>
    <w:rsid w:val="00060042"/>
    <w:rsid w:val="00071E84"/>
    <w:rsid w:val="00092B82"/>
    <w:rsid w:val="000C173E"/>
    <w:rsid w:val="000D01CA"/>
    <w:rsid w:val="000F7D04"/>
    <w:rsid w:val="001026A6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343B4C"/>
    <w:rsid w:val="00437A10"/>
    <w:rsid w:val="00447C4C"/>
    <w:rsid w:val="0046321E"/>
    <w:rsid w:val="00472C27"/>
    <w:rsid w:val="004779CF"/>
    <w:rsid w:val="00485374"/>
    <w:rsid w:val="004F5137"/>
    <w:rsid w:val="00507E82"/>
    <w:rsid w:val="00555003"/>
    <w:rsid w:val="005801E5"/>
    <w:rsid w:val="00587DBA"/>
    <w:rsid w:val="00590471"/>
    <w:rsid w:val="00592FA3"/>
    <w:rsid w:val="005B783D"/>
    <w:rsid w:val="005C65F8"/>
    <w:rsid w:val="005D01FA"/>
    <w:rsid w:val="005D6B13"/>
    <w:rsid w:val="0061046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C2E65"/>
    <w:rsid w:val="00B62156"/>
    <w:rsid w:val="00B6466C"/>
    <w:rsid w:val="00B74FA6"/>
    <w:rsid w:val="00B95D64"/>
    <w:rsid w:val="00BB07AE"/>
    <w:rsid w:val="00BF4D49"/>
    <w:rsid w:val="00C422FD"/>
    <w:rsid w:val="00C4452C"/>
    <w:rsid w:val="00C57C37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A37E0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FA6596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PC\AppData\Roaming\Microsoft\Templates\Playful%20busines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C8667E97ED4B438CAF83468F920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99F52-3C62-4B22-B1EE-17DFEB369C51}"/>
      </w:docPartPr>
      <w:docPartBody>
        <w:p w:rsidR="00000000" w:rsidRDefault="00000000">
          <w:pPr>
            <w:pStyle w:val="61C8667E97ED4B438CAF83468F9201D0"/>
          </w:pPr>
          <w:r w:rsidRPr="000F7D04">
            <w:t>Experience</w:t>
          </w:r>
        </w:p>
      </w:docPartBody>
    </w:docPart>
    <w:docPart>
      <w:docPartPr>
        <w:name w:val="722BD706110D4E4AB730DAF17208A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FD0C3-B847-4918-9ED2-5993501D073C}"/>
      </w:docPartPr>
      <w:docPartBody>
        <w:p w:rsidR="00000000" w:rsidRDefault="00000000">
          <w:pPr>
            <w:pStyle w:val="722BD706110D4E4AB730DAF17208AAF6"/>
          </w:pPr>
          <w:r w:rsidRPr="000F7D04">
            <w:t>Education</w:t>
          </w:r>
        </w:p>
      </w:docPartBody>
    </w:docPart>
    <w:docPart>
      <w:docPartPr>
        <w:name w:val="C9F8E9298CD349408EFF83F3D5A04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95F4F-158D-4222-A475-AB2264AF5E71}"/>
      </w:docPartPr>
      <w:docPartBody>
        <w:p w:rsidR="00000000" w:rsidRDefault="00000000">
          <w:pPr>
            <w:pStyle w:val="C9F8E9298CD349408EFF83F3D5A04226"/>
          </w:pPr>
          <w:r>
            <w:t>Bellows College</w:t>
          </w:r>
          <w:r w:rsidRPr="00F51250">
            <w:t xml:space="preserve">, </w:t>
          </w:r>
          <w:r>
            <w:t>Berkeley, CA</w:t>
          </w:r>
        </w:p>
      </w:docPartBody>
    </w:docPart>
    <w:docPart>
      <w:docPartPr>
        <w:name w:val="9F34C928B31E4C259FA1500CE8CCE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EE14B-66CB-4B01-B10A-8D284834129C}"/>
      </w:docPartPr>
      <w:docPartBody>
        <w:p w:rsidR="00000000" w:rsidRDefault="00000000">
          <w:pPr>
            <w:pStyle w:val="9F34C928B31E4C259FA1500CE8CCE179"/>
          </w:pPr>
          <w:r w:rsidRPr="00ED788A">
            <w:t>Bachelor of Science in Business Administration</w:t>
          </w:r>
          <w:r>
            <w:t>, 20XX</w:t>
          </w:r>
        </w:p>
      </w:docPartBody>
    </w:docPart>
    <w:docPart>
      <w:docPartPr>
        <w:name w:val="2B225C87E50444E2A0EBA43117609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8BB5F-AEC0-400B-B0B8-1374C15AB638}"/>
      </w:docPartPr>
      <w:docPartBody>
        <w:p w:rsidR="00000000" w:rsidRDefault="00000000">
          <w:pPr>
            <w:pStyle w:val="2B225C87E50444E2A0EBA43117609E56"/>
          </w:pPr>
          <w:r w:rsidRPr="000F7D04">
            <w:t>Communication</w:t>
          </w:r>
        </w:p>
      </w:docPartBody>
    </w:docPart>
    <w:docPart>
      <w:docPartPr>
        <w:name w:val="6CAFA48878884DA8BFCD216864D49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BD5F4-2866-413C-B5D8-9300ADE86F92}"/>
      </w:docPartPr>
      <w:docPartBody>
        <w:p w:rsidR="00000000" w:rsidRDefault="00000000">
          <w:pPr>
            <w:pStyle w:val="6CAFA48878884DA8BFCD216864D49787"/>
          </w:pPr>
          <w:r w:rsidRPr="000F7D04">
            <w:t>Leadership</w:t>
          </w:r>
        </w:p>
      </w:docPartBody>
    </w:docPart>
    <w:docPart>
      <w:docPartPr>
        <w:name w:val="54CF14E022344B8BB5A5C8AE69D0D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7BB3E-8967-4FBC-ACFF-215E1D680E1F}"/>
      </w:docPartPr>
      <w:docPartBody>
        <w:p w:rsidR="00000000" w:rsidRDefault="00000000">
          <w:pPr>
            <w:pStyle w:val="54CF14E022344B8BB5A5C8AE69D0D9E3"/>
          </w:pPr>
          <w:r w:rsidRPr="000F7D04">
            <w:t>References</w:t>
          </w:r>
        </w:p>
      </w:docPartBody>
    </w:docPart>
    <w:docPart>
      <w:docPartPr>
        <w:name w:val="5C440DE19762466BB7DE2F972719C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80C29-837C-476E-92E8-00292BC4AB71}"/>
      </w:docPartPr>
      <w:docPartBody>
        <w:p w:rsidR="00000000" w:rsidRDefault="00000000">
          <w:pPr>
            <w:pStyle w:val="5C440DE19762466BB7DE2F972719C906"/>
          </w:pPr>
          <w:r w:rsidRPr="00B548F1">
            <w:t>Available upon request.</w:t>
          </w:r>
        </w:p>
      </w:docPartBody>
    </w:docPart>
    <w:docPart>
      <w:docPartPr>
        <w:name w:val="183516DD86A3421B9C88944C20485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B67B0-1277-46BD-8EA0-470D2BC6C355}"/>
      </w:docPartPr>
      <w:docPartBody>
        <w:p w:rsidR="00000000" w:rsidRPr="00071E84" w:rsidRDefault="00000000" w:rsidP="00312C60">
          <w:pPr>
            <w:pStyle w:val="Information"/>
          </w:pPr>
          <w:r>
            <w:t>210 Stars Ave</w:t>
          </w:r>
        </w:p>
        <w:p w:rsidR="00000000" w:rsidRDefault="00000000">
          <w:pPr>
            <w:pStyle w:val="183516DD86A3421B9C88944C20485E2E"/>
          </w:pPr>
          <w:r>
            <w:t>Berkeley, CA 78910</w:t>
          </w:r>
        </w:p>
      </w:docPartBody>
    </w:docPart>
    <w:docPart>
      <w:docPartPr>
        <w:name w:val="06E94D4DF2D14EA496395D30A2FB7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A1674-1B3A-4625-ADC6-F91D746FF90B}"/>
      </w:docPartPr>
      <w:docPartBody>
        <w:p w:rsidR="00000000" w:rsidRDefault="00000000">
          <w:pPr>
            <w:pStyle w:val="06E94D4DF2D14EA496395D30A2FB7164"/>
          </w:pPr>
          <w:r>
            <w:t>808.555.0118</w:t>
          </w:r>
        </w:p>
      </w:docPartBody>
    </w:docPart>
    <w:docPart>
      <w:docPartPr>
        <w:name w:val="F597246624E8466383832E9F3CD1E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66FBD-5C9C-41CC-8427-D431FC8E920E}"/>
      </w:docPartPr>
      <w:docPartBody>
        <w:p w:rsidR="00000000" w:rsidRDefault="00000000">
          <w:pPr>
            <w:pStyle w:val="F597246624E8466383832E9F3CD1E5AB"/>
          </w:pPr>
          <w:r w:rsidRPr="00100F27">
            <w:t>dian@example.com</w:t>
          </w:r>
        </w:p>
      </w:docPartBody>
    </w:docPart>
    <w:docPart>
      <w:docPartPr>
        <w:name w:val="FEDE2E91ADA44104BF5D378B659CE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616AD-703E-4452-981D-9CBB2E688F9C}"/>
      </w:docPartPr>
      <w:docPartBody>
        <w:p w:rsidR="00000000" w:rsidRDefault="00000000">
          <w:pPr>
            <w:pStyle w:val="FEDE2E91ADA44104BF5D378B659CEBA9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ED"/>
    <w:rsid w:val="001914ED"/>
    <w:rsid w:val="0034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F84E481CB64241994A329E6DE3041F">
    <w:name w:val="9BF84E481CB64241994A329E6DE3041F"/>
  </w:style>
  <w:style w:type="paragraph" w:customStyle="1" w:styleId="61C8667E97ED4B438CAF83468F9201D0">
    <w:name w:val="61C8667E97ED4B438CAF83468F9201D0"/>
  </w:style>
  <w:style w:type="paragraph" w:customStyle="1" w:styleId="55804D0B77664F91BBD4200B9D4AABA7">
    <w:name w:val="55804D0B77664F91BBD4200B9D4AABA7"/>
  </w:style>
  <w:style w:type="paragraph" w:customStyle="1" w:styleId="00DF90A8074E41C49C9AE583F8A7020C">
    <w:name w:val="00DF90A8074E41C49C9AE583F8A7020C"/>
  </w:style>
  <w:style w:type="paragraph" w:customStyle="1" w:styleId="2328A0C966374CD28DA4A05672F91C5F">
    <w:name w:val="2328A0C966374CD28DA4A05672F91C5F"/>
  </w:style>
  <w:style w:type="paragraph" w:customStyle="1" w:styleId="2D84DA0515EF4BC98894BB8A4D390C01">
    <w:name w:val="2D84DA0515EF4BC98894BB8A4D390C01"/>
  </w:style>
  <w:style w:type="paragraph" w:customStyle="1" w:styleId="1F85DFD0F4644EDE986BDE258E81782E">
    <w:name w:val="1F85DFD0F4644EDE986BDE258E81782E"/>
  </w:style>
  <w:style w:type="paragraph" w:customStyle="1" w:styleId="C8037E4E359C44F58E11841645E22A02">
    <w:name w:val="C8037E4E359C44F58E11841645E22A02"/>
  </w:style>
  <w:style w:type="paragraph" w:customStyle="1" w:styleId="61ACA6C6E8414996A0590FE55E270492">
    <w:name w:val="61ACA6C6E8414996A0590FE55E270492"/>
  </w:style>
  <w:style w:type="paragraph" w:customStyle="1" w:styleId="184F438DC5854B76A12D9F6BCE468F7C">
    <w:name w:val="184F438DC5854B76A12D9F6BCE468F7C"/>
  </w:style>
  <w:style w:type="paragraph" w:customStyle="1" w:styleId="F0F069346E7A49489BB7D46EC85F4862">
    <w:name w:val="F0F069346E7A49489BB7D46EC85F4862"/>
  </w:style>
  <w:style w:type="paragraph" w:customStyle="1" w:styleId="810876D5EAA3495DB8DEE09690A426B3">
    <w:name w:val="810876D5EAA3495DB8DEE09690A426B3"/>
  </w:style>
  <w:style w:type="paragraph" w:customStyle="1" w:styleId="722BD706110D4E4AB730DAF17208AAF6">
    <w:name w:val="722BD706110D4E4AB730DAF17208AAF6"/>
  </w:style>
  <w:style w:type="paragraph" w:customStyle="1" w:styleId="C9F8E9298CD349408EFF83F3D5A04226">
    <w:name w:val="C9F8E9298CD349408EFF83F3D5A04226"/>
  </w:style>
  <w:style w:type="paragraph" w:customStyle="1" w:styleId="9F34C928B31E4C259FA1500CE8CCE179">
    <w:name w:val="9F34C928B31E4C259FA1500CE8CCE179"/>
  </w:style>
  <w:style w:type="paragraph" w:customStyle="1" w:styleId="2B225C87E50444E2A0EBA43117609E56">
    <w:name w:val="2B225C87E50444E2A0EBA43117609E56"/>
  </w:style>
  <w:style w:type="paragraph" w:customStyle="1" w:styleId="5B32547289944B06835BB7D454FDB80D">
    <w:name w:val="5B32547289944B06835BB7D454FDB80D"/>
  </w:style>
  <w:style w:type="paragraph" w:customStyle="1" w:styleId="6CAFA48878884DA8BFCD216864D49787">
    <w:name w:val="6CAFA48878884DA8BFCD216864D49787"/>
  </w:style>
  <w:style w:type="paragraph" w:customStyle="1" w:styleId="A241CA3EC14E4575B8B3D9FBCD489A16">
    <w:name w:val="A241CA3EC14E4575B8B3D9FBCD489A16"/>
  </w:style>
  <w:style w:type="paragraph" w:customStyle="1" w:styleId="54CF14E022344B8BB5A5C8AE69D0D9E3">
    <w:name w:val="54CF14E022344B8BB5A5C8AE69D0D9E3"/>
  </w:style>
  <w:style w:type="paragraph" w:customStyle="1" w:styleId="5C440DE19762466BB7DE2F972719C906">
    <w:name w:val="5C440DE19762466BB7DE2F972719C906"/>
  </w:style>
  <w:style w:type="paragraph" w:customStyle="1" w:styleId="Information">
    <w:name w:val="Information"/>
    <w:basedOn w:val="Normal"/>
    <w:uiPriority w:val="1"/>
    <w:qFormat/>
    <w:pPr>
      <w:kinsoku w:val="0"/>
      <w:overflowPunct w:val="0"/>
      <w:spacing w:before="4" w:after="0" w:line="240" w:lineRule="auto"/>
      <w:contextualSpacing/>
    </w:pPr>
    <w:rPr>
      <w:rFonts w:eastAsia="Times New Roman" w:cs="Times New Roman"/>
      <w:color w:val="FFFFFF" w:themeColor="background1"/>
      <w:kern w:val="0"/>
      <w:sz w:val="22"/>
      <w:szCs w:val="17"/>
      <w:lang w:val="en-GB"/>
      <w14:ligatures w14:val="none"/>
    </w:rPr>
  </w:style>
  <w:style w:type="paragraph" w:customStyle="1" w:styleId="183516DD86A3421B9C88944C20485E2E">
    <w:name w:val="183516DD86A3421B9C88944C20485E2E"/>
  </w:style>
  <w:style w:type="paragraph" w:customStyle="1" w:styleId="06E94D4DF2D14EA496395D30A2FB7164">
    <w:name w:val="06E94D4DF2D14EA496395D30A2FB7164"/>
  </w:style>
  <w:style w:type="paragraph" w:customStyle="1" w:styleId="F597246624E8466383832E9F3CD1E5AB">
    <w:name w:val="F597246624E8466383832E9F3CD1E5AB"/>
  </w:style>
  <w:style w:type="paragraph" w:customStyle="1" w:styleId="349154DC866F4D8E84B99A583C8B3340">
    <w:name w:val="349154DC866F4D8E84B99A583C8B3340"/>
  </w:style>
  <w:style w:type="paragraph" w:customStyle="1" w:styleId="FEDE2E91ADA44104BF5D378B659CEBA9">
    <w:name w:val="FEDE2E91ADA44104BF5D378B659CEBA9"/>
  </w:style>
  <w:style w:type="paragraph" w:customStyle="1" w:styleId="304680D96CD6447DB4761750EAEF4E70">
    <w:name w:val="304680D96CD6447DB4761750EAEF4E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/>
              </a:ext>
            </a:extLst>
          </a:blip>
          <a:srcRect/>
          <a:stretch>
            <a:fillRect/>
          </a:stretch>
        </a:blipFill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B607B-226D-432A-AD44-DD2183872D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E59356-E76B-4592-99E4-FB8944A79D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9EFFE3-A260-42A3-AC2B-460CB2838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Playful business resume</Template>
  <TotalTime>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2025-12-07T17:46:00Z</dcterms:created>
  <dcterms:modified xsi:type="dcterms:W3CDTF">2025-12-07T18:05:00Z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